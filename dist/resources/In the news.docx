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5FCC" w14:textId="34BD164C" w:rsidR="00BC14FF" w:rsidRDefault="00AA2A8E">
      <w:proofErr w:type="gramStart"/>
      <w:r>
        <w:t>On  the</w:t>
      </w:r>
      <w:proofErr w:type="gramEnd"/>
      <w:r>
        <w:t xml:space="preserve"> News</w:t>
      </w:r>
    </w:p>
    <w:p w14:paraId="16C91491" w14:textId="77777777" w:rsidR="00BC14FF" w:rsidRDefault="00000000">
      <w:r>
        <w:t xml:space="preserve">NTV - </w:t>
      </w:r>
      <w:hyperlink r:id="rId6" w:history="1">
        <w:r>
          <w:rPr>
            <w:rStyle w:val="Hyperlink"/>
          </w:rPr>
          <w:t>https://ntvkenya.co.ke/news/trump-era-stirs-concern-in-kenya-over-aid-and-policy-shifts/?utm_source=chatgpt.com</w:t>
        </w:r>
      </w:hyperlink>
    </w:p>
    <w:p w14:paraId="566515A6" w14:textId="77777777" w:rsidR="00BC14FF" w:rsidRDefault="00000000">
      <w:r>
        <w:t>Citizen newspaper -https://citizen.digital/article/a-global-milestone-69-years-of-progress-and-30-years-after-beijing-n359399?utm_source=chatgpt.com</w:t>
      </w:r>
    </w:p>
    <w:p w14:paraId="3515CB86" w14:textId="77777777" w:rsidR="00BC14FF" w:rsidRDefault="00000000">
      <w:r>
        <w:t xml:space="preserve">Ramogi TV </w:t>
      </w:r>
      <w:proofErr w:type="spellStart"/>
      <w:r>
        <w:t>Chaguo</w:t>
      </w:r>
      <w:proofErr w:type="spellEnd"/>
      <w:r>
        <w:t xml:space="preserve"> </w:t>
      </w:r>
      <w:proofErr w:type="spellStart"/>
      <w:r>
        <w:t>Mkononi</w:t>
      </w:r>
      <w:proofErr w:type="spellEnd"/>
      <w:r>
        <w:t xml:space="preserve">  </w:t>
      </w:r>
      <w:hyperlink r:id="rId7" w:history="1">
        <w:r>
          <w:rPr>
            <w:rStyle w:val="Hyperlink"/>
          </w:rPr>
          <w:t>https://www.youtube.com/watch?v=C3F74jX5Zs0</w:t>
        </w:r>
      </w:hyperlink>
    </w:p>
    <w:p w14:paraId="202DAA86" w14:textId="77777777" w:rsidR="00BC14FF" w:rsidRDefault="00BC14FF"/>
    <w:p w14:paraId="6353FF16" w14:textId="179D9E75" w:rsidR="00BC14FF" w:rsidRDefault="00AA2A8E">
      <w:r>
        <w:t xml:space="preserve">More photos </w:t>
      </w:r>
    </w:p>
    <w:p w14:paraId="3EC6AFCB" w14:textId="77777777" w:rsidR="00AA2A8E" w:rsidRDefault="00AA2A8E"/>
    <w:sectPr w:rsidR="00AA2A8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C4DCF" w14:textId="77777777" w:rsidR="007D281C" w:rsidRDefault="007D281C">
      <w:pPr>
        <w:spacing w:after="0" w:line="240" w:lineRule="auto"/>
      </w:pPr>
      <w:r>
        <w:separator/>
      </w:r>
    </w:p>
  </w:endnote>
  <w:endnote w:type="continuationSeparator" w:id="0">
    <w:p w14:paraId="02E0DD14" w14:textId="77777777" w:rsidR="007D281C" w:rsidRDefault="007D2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5A4" w14:textId="77777777" w:rsidR="007D281C" w:rsidRDefault="007D281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A322783" w14:textId="77777777" w:rsidR="007D281C" w:rsidRDefault="007D28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C14FF"/>
    <w:rsid w:val="00731B18"/>
    <w:rsid w:val="007D281C"/>
    <w:rsid w:val="00AA2A8E"/>
    <w:rsid w:val="00B569B8"/>
    <w:rsid w:val="00BC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3F8BE"/>
  <w15:docId w15:val="{82E7FF37-47E1-489C-A838-83534C6D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C3F74jX5Zs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tvkenya.co.ke/news/trump-era-stirs-concern-in-kenya-over-aid-and-policy-shifts/?utm_source=chatgpt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Machio</dc:creator>
  <dc:description/>
  <cp:lastModifiedBy>Dennis Machio</cp:lastModifiedBy>
  <cp:revision>2</cp:revision>
  <dcterms:created xsi:type="dcterms:W3CDTF">2026-08-23T15:43:00Z</dcterms:created>
  <dcterms:modified xsi:type="dcterms:W3CDTF">2026-08-23T15:43:00Z</dcterms:modified>
</cp:coreProperties>
</file>