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80303" w14:textId="77777777" w:rsidR="00471E47" w:rsidRDefault="00000000">
      <w:pPr>
        <w:rPr>
          <w:b/>
          <w:bCs/>
        </w:rPr>
      </w:pPr>
      <w:proofErr w:type="spellStart"/>
      <w:r>
        <w:rPr>
          <w:b/>
          <w:bCs/>
        </w:rPr>
        <w:t>Webiste</w:t>
      </w:r>
      <w:proofErr w:type="spellEnd"/>
      <w:r>
        <w:rPr>
          <w:b/>
          <w:bCs/>
        </w:rPr>
        <w:t xml:space="preserve"> menus </w:t>
      </w:r>
    </w:p>
    <w:p w14:paraId="50184F9F" w14:textId="52E29FA9" w:rsidR="00471E47" w:rsidRDefault="00000000">
      <w:pPr>
        <w:rPr>
          <w:b/>
          <w:bCs/>
        </w:rPr>
      </w:pPr>
      <w:r>
        <w:rPr>
          <w:b/>
          <w:bCs/>
        </w:rPr>
        <w:t xml:space="preserve">MY STORY:  WORK :  </w:t>
      </w:r>
      <w:r w:rsidR="00633A37">
        <w:rPr>
          <w:b/>
          <w:bCs/>
        </w:rPr>
        <w:t xml:space="preserve">INSIGHTS : </w:t>
      </w:r>
      <w:r>
        <w:rPr>
          <w:b/>
          <w:bCs/>
        </w:rPr>
        <w:t xml:space="preserve">RESOURCES:  MY PROFILE :  CONTACT ME </w:t>
      </w:r>
    </w:p>
    <w:p w14:paraId="4FB3762E" w14:textId="77777777" w:rsidR="00471E47" w:rsidRDefault="00000000">
      <w:pPr>
        <w:rPr>
          <w:b/>
          <w:bCs/>
        </w:rPr>
      </w:pPr>
      <w:r>
        <w:rPr>
          <w:b/>
          <w:bCs/>
        </w:rPr>
        <w:t xml:space="preserve">ABOUT ME </w:t>
      </w:r>
    </w:p>
    <w:p w14:paraId="32C9A05F" w14:textId="77777777" w:rsidR="00471E47" w:rsidRDefault="00000000">
      <w:r>
        <w:t>I am an accomplished public health professional and the Executive Director of the Reproductive Health Network Kenya (RHNK).</w:t>
      </w:r>
    </w:p>
    <w:p w14:paraId="7C1A384C" w14:textId="77777777" w:rsidR="00471E47" w:rsidRDefault="00000000">
      <w:r>
        <w:t>My journey in healthcare began with nursing training at KMTC Machakos. Along the way, I discovered a deeper passion for community health, advocacy and strengthening the health systems that serve people, particularly those in underserved communities.</w:t>
      </w:r>
    </w:p>
    <w:p w14:paraId="14EEA902" w14:textId="77777777" w:rsidR="00471E47" w:rsidRDefault="00000000">
      <w:r>
        <w:t>I joined RHNK in 2012, beginning a journey that would shape both my career and my purpose. In 2017, I became a Programme Manager, and in 2018, I was appointed Executive Director.</w:t>
      </w:r>
    </w:p>
    <w:p w14:paraId="22D66CB2" w14:textId="77777777" w:rsidR="00471E47" w:rsidRDefault="00000000">
      <w:r>
        <w:t>Since then, I have had the privilege of leading RHNK through a period of significant growth, expanding our programmes, strengthening partnerships and growing our network of healthcare providers. I am particularly passionate about advancing reproductive-health advocacy, contributing to policy engagement and ensuring that women, girls and underserved communities have better access to the healthcare services and information they need.</w:t>
      </w:r>
    </w:p>
    <w:p w14:paraId="1714C0A2" w14:textId="77777777" w:rsidR="00471E47" w:rsidRDefault="00000000">
      <w:r>
        <w:t xml:space="preserve">My leadership journey has also been shaped by the 2022 </w:t>
      </w:r>
      <w:proofErr w:type="spellStart"/>
      <w:r>
        <w:t>WomenLift</w:t>
      </w:r>
      <w:proofErr w:type="spellEnd"/>
      <w:r>
        <w:t xml:space="preserve"> Health Leadership Programme, which strengthened my understanding of leadership, mentorship and institutional development.</w:t>
      </w:r>
    </w:p>
    <w:p w14:paraId="122EC3C5" w14:textId="77777777" w:rsidR="00471E47" w:rsidRDefault="00000000">
      <w:r>
        <w:t>At the heart of my work is a belief in the power of people and strong institutions. I am passionate about mentorship, women's leadership and building organisations that can create meaningful and lasting change in the communities they serve.</w:t>
      </w:r>
    </w:p>
    <w:p w14:paraId="271929E5" w14:textId="77777777" w:rsidR="00471E47" w:rsidRDefault="00000000">
      <w:r>
        <w:t>For me, leadership is not simply about holding a position. It is about creating space for others to grow, strengthening systems and leaving behind something that continues to make a difference.</w:t>
      </w:r>
    </w:p>
    <w:p w14:paraId="0B68FB0E" w14:textId="77777777" w:rsidR="00471E47" w:rsidRDefault="00471E47"/>
    <w:sectPr w:rsidR="00471E47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123B2" w14:textId="77777777" w:rsidR="00130FDC" w:rsidRDefault="00130FDC">
      <w:pPr>
        <w:spacing w:after="0" w:line="240" w:lineRule="auto"/>
      </w:pPr>
      <w:r>
        <w:separator/>
      </w:r>
    </w:p>
  </w:endnote>
  <w:endnote w:type="continuationSeparator" w:id="0">
    <w:p w14:paraId="1398D73E" w14:textId="77777777" w:rsidR="00130FDC" w:rsidRDefault="00130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6FB1E" w14:textId="77777777" w:rsidR="00130FDC" w:rsidRDefault="00130FDC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741AF21E" w14:textId="77777777" w:rsidR="00130FDC" w:rsidRDefault="00130F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471E47"/>
    <w:rsid w:val="00130FDC"/>
    <w:rsid w:val="002604EA"/>
    <w:rsid w:val="00471E47"/>
    <w:rsid w:val="00633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ADE6D"/>
  <w15:docId w15:val="{C3572977-57FC-4E14-9B80-6AFF03011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GB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Machio</dc:creator>
  <dc:description/>
  <cp:lastModifiedBy>Dennis Machio</cp:lastModifiedBy>
  <cp:revision>2</cp:revision>
  <dcterms:created xsi:type="dcterms:W3CDTF">2026-08-21T02:17:00Z</dcterms:created>
  <dcterms:modified xsi:type="dcterms:W3CDTF">2026-08-21T02:17:00Z</dcterms:modified>
</cp:coreProperties>
</file>